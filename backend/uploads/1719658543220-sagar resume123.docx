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CDFF3" w14:textId="426E4A49" w:rsidR="00D70063" w:rsidRDefault="00D70063" w:rsidP="00D70063">
      <w:pPr>
        <w:pStyle w:val="Heading3"/>
      </w:pPr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54EB8597" wp14:editId="28DBCB3F">
                <wp:simplePos x="0" y="0"/>
                <wp:positionH relativeFrom="page">
                  <wp:posOffset>243840</wp:posOffset>
                </wp:positionH>
                <wp:positionV relativeFrom="margin">
                  <wp:posOffset>-266700</wp:posOffset>
                </wp:positionV>
                <wp:extent cx="2148840" cy="9364980"/>
                <wp:effectExtent l="0" t="0" r="3810" b="7620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9364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41867" w14:textId="08E7A95B" w:rsidR="00D70063" w:rsidRDefault="00A054A9" w:rsidP="00D70063">
                            <w:pPr>
                              <w:pStyle w:val="Photo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58AEA6" wp14:editId="175D3D9C">
                                  <wp:extent cx="2104390" cy="1974517"/>
                                  <wp:effectExtent l="7937" t="0" r="0" b="0"/>
                                  <wp:docPr id="3634359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3435979" name="Picture 36343597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2154619" cy="20216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F483E">
                              <w:t>+</w:t>
                            </w:r>
                          </w:p>
                          <w:sdt>
                            <w:sdtPr>
                              <w:alias w:val="Your Name"/>
                              <w:tag w:val="Your Name"/>
                              <w:id w:val="-1489158292"/>
                              <w:placeholder>
                                <w:docPart w:val="68DCD8AD516F4F338BB524CEE9626DA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64E8DF9D" w14:textId="2D0012C7" w:rsidR="00187B92" w:rsidRPr="00486E5D" w:rsidRDefault="000D150A" w:rsidP="00486E5D">
                                <w:pPr>
                                  <w:pStyle w:val="Title"/>
                                </w:pPr>
                                <w:r>
                                  <w:t>sagar s</w:t>
                                </w:r>
                              </w:p>
                            </w:sdtContent>
                          </w:sdt>
                          <w:p w14:paraId="54D76CB7" w14:textId="59B8CD5A" w:rsidR="00D70063" w:rsidRDefault="00773E1F" w:rsidP="00D70063">
                            <w:pPr>
                              <w:pStyle w:val="Subtitle"/>
                            </w:pPr>
                            <w:sdt>
                              <w:sdtPr>
                                <w:alias w:val="Position Title"/>
                                <w:tag w:val=""/>
                                <w:id w:val="-214128171"/>
                                <w:placeholder>
                                  <w:docPart w:val="55BC4A65A4C34FA1BEFDB9D3CDD0F7BA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FA288C">
                                  <w:t>pandavapura, +mandya-571434</w:t>
                                </w:r>
                                <w:r w:rsidR="000D150A">
                                  <w:br/>
                                  <w:t>phone: 9902846018</w:t>
                                </w:r>
                              </w:sdtContent>
                            </w:sdt>
                          </w:p>
                          <w:p w14:paraId="67728AC9" w14:textId="77777777" w:rsidR="00D70063" w:rsidRDefault="00773E1F" w:rsidP="00D70063">
                            <w:pPr>
                              <w:pStyle w:val="Heading1"/>
                            </w:pPr>
                            <w:sdt>
                              <w:sdtPr>
                                <w:id w:val="-1270160369"/>
                                <w:placeholder>
                                  <w:docPart w:val="B8041E0F83D1489CBF497D6E0C41E74C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D70063">
                                  <w:t>Objective</w:t>
                                </w:r>
                              </w:sdtContent>
                            </w:sdt>
                          </w:p>
                          <w:p w14:paraId="304326D9" w14:textId="0BC64A6C" w:rsidR="00D70063" w:rsidRDefault="00FA288C" w:rsidP="00D70063">
                            <w:r>
                              <w:t xml:space="preserve">A passionate fresher looking to use my knowledge </w:t>
                            </w:r>
                            <w:proofErr w:type="gramStart"/>
                            <w:r>
                              <w:t>And</w:t>
                            </w:r>
                            <w:proofErr w:type="gramEnd"/>
                            <w:r>
                              <w:t xml:space="preserve"> experience to contribute in every way that helps in Company’s Growth.</w:t>
                            </w:r>
                          </w:p>
                          <w:sdt>
                            <w:sdtPr>
                              <w:id w:val="1993831541"/>
                              <w:placeholder>
                                <w:docPart w:val="BBD22D2BE3404891AA9ACE738A585FA6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150F24A6" w14:textId="700488E1" w:rsidR="000D150A" w:rsidRPr="0065016F" w:rsidRDefault="00D70063" w:rsidP="0065016F">
                                <w:pPr>
                                  <w:pStyle w:val="Heading2"/>
                                </w:pPr>
                                <w:r>
                                  <w:t>Skills &amp; Abilities</w:t>
                                </w:r>
                              </w:p>
                            </w:sdtContent>
                          </w:sdt>
                          <w:p w14:paraId="6DD6CDF1" w14:textId="16D00E5F" w:rsidR="000D150A" w:rsidRDefault="000D150A" w:rsidP="0070200C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D150A">
                              <w:t>K</w:t>
                            </w:r>
                            <w:r>
                              <w:t>nowledge on SQL statements.</w:t>
                            </w:r>
                          </w:p>
                          <w:p w14:paraId="02691BE6" w14:textId="0EC6167B" w:rsidR="0098383C" w:rsidRDefault="000D150A" w:rsidP="0070200C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Having good knowledge in      writing SQL queries.</w:t>
                            </w:r>
                          </w:p>
                          <w:p w14:paraId="5C5D72F0" w14:textId="77777777" w:rsidR="0098383C" w:rsidRDefault="0098383C" w:rsidP="00D70063">
                            <w:r w:rsidRPr="0098383C">
                              <w:rPr>
                                <w:b/>
                                <w:bCs/>
                              </w:rPr>
                              <w:t>JAVA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98383C">
                              <w:rPr>
                                <w:b/>
                                <w:bCs/>
                              </w:rPr>
                              <w:t>(pursuing</w:t>
                            </w:r>
                            <w:r>
                              <w:t>)</w:t>
                            </w:r>
                          </w:p>
                          <w:p w14:paraId="3E7105BC" w14:textId="77777777" w:rsidR="0098383C" w:rsidRDefault="0098383C" w:rsidP="0098383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Having knowledge in Architecture of </w:t>
                            </w:r>
                            <w:proofErr w:type="spellStart"/>
                            <w:proofErr w:type="gramStart"/>
                            <w:r>
                              <w:t>java,data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types,variables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4129CDB" w14:textId="49A80A81" w:rsidR="000D150A" w:rsidRPr="000D150A" w:rsidRDefault="0098383C" w:rsidP="0098383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Having good knowledge on conditional statements and looping statements.</w:t>
                            </w:r>
                            <w:r w:rsidR="000D150A">
                              <w:t xml:space="preserve"> </w:t>
                            </w:r>
                          </w:p>
                          <w:p w14:paraId="27D3E6A1" w14:textId="7A7AC855" w:rsidR="0098383C" w:rsidRPr="006D3373" w:rsidRDefault="0098383C" w:rsidP="0098383C">
                            <w:pPr>
                              <w:pStyle w:val="Heading2"/>
                            </w:pPr>
                            <w:r>
                              <w:t>PROJECTS</w:t>
                            </w:r>
                          </w:p>
                          <w:p w14:paraId="19778072" w14:textId="07503203" w:rsidR="00D70063" w:rsidRPr="0070200C" w:rsidRDefault="0070200C" w:rsidP="00D70063">
                            <w:pPr>
                              <w:pStyle w:val="ContactInfo"/>
                            </w:pPr>
                            <w:r w:rsidRPr="0070200C">
                              <w:rPr>
                                <w:b/>
                                <w:bCs/>
                              </w:rPr>
                              <w:t>TITAL: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70200C">
                              <w:t>MULTIFACTOR AUTHENTICATION KEY EXCHANGE SCHEMA ON MOBILE COMMUNICATION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B85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margin-left:19.2pt;margin-top:-21pt;width:169.2pt;height:737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" filled="f" stroked="f">
                <v:textbox inset="0,0,0,0">
                  <w:txbxContent>
                    <w:p w14:paraId="13C41867" w14:textId="08E7A95B" w:rsidR="00D70063" w:rsidRDefault="00A054A9" w:rsidP="00D70063">
                      <w:pPr>
                        <w:pStyle w:val="Photo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58AEA6" wp14:editId="175D3D9C">
                            <wp:extent cx="2104390" cy="1974517"/>
                            <wp:effectExtent l="7937" t="0" r="0" b="0"/>
                            <wp:docPr id="3634359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3435979" name="Picture 36343597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2154619" cy="20216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F483E">
                        <w:t>+</w:t>
                      </w:r>
                    </w:p>
                    <w:sdt>
                      <w:sdtPr>
                        <w:alias w:val="Your Name"/>
                        <w:tag w:val="Your Name"/>
                        <w:id w:val="-1489158292"/>
                        <w:placeholder>
                          <w:docPart w:val="68DCD8AD516F4F338BB524CEE9626DA9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 w:multiLine="1"/>
                      </w:sdtPr>
                      <w:sdtEndPr/>
                      <w:sdtContent>
                        <w:p w14:paraId="64E8DF9D" w14:textId="2D0012C7" w:rsidR="00187B92" w:rsidRPr="00486E5D" w:rsidRDefault="000D150A" w:rsidP="00486E5D">
                          <w:pPr>
                            <w:pStyle w:val="Title"/>
                          </w:pPr>
                          <w:r>
                            <w:t>sagar s</w:t>
                          </w:r>
                        </w:p>
                      </w:sdtContent>
                    </w:sdt>
                    <w:p w14:paraId="54D76CB7" w14:textId="59B8CD5A" w:rsidR="00D70063" w:rsidRDefault="00773E1F" w:rsidP="00D70063">
                      <w:pPr>
                        <w:pStyle w:val="Subtitle"/>
                      </w:pPr>
                      <w:sdt>
                        <w:sdtPr>
                          <w:alias w:val="Position Title"/>
                          <w:tag w:val=""/>
                          <w:id w:val="-214128171"/>
                          <w:placeholder>
                            <w:docPart w:val="55BC4A65A4C34FA1BEFDB9D3CDD0F7BA"/>
                          </w:placeholder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="00FA288C">
                            <w:t>pandavapura, +mandya-571434</w:t>
                          </w:r>
                          <w:r w:rsidR="000D150A">
                            <w:br/>
                            <w:t>phone: 9902846018</w:t>
                          </w:r>
                        </w:sdtContent>
                      </w:sdt>
                    </w:p>
                    <w:p w14:paraId="67728AC9" w14:textId="77777777" w:rsidR="00D70063" w:rsidRDefault="00773E1F" w:rsidP="00D70063">
                      <w:pPr>
                        <w:pStyle w:val="Heading1"/>
                      </w:pPr>
                      <w:sdt>
                        <w:sdtPr>
                          <w:id w:val="-1270160369"/>
                          <w:placeholder>
                            <w:docPart w:val="B8041E0F83D1489CBF497D6E0C41E74C"/>
                          </w:placeholder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D70063">
                            <w:t>Objective</w:t>
                          </w:r>
                        </w:sdtContent>
                      </w:sdt>
                    </w:p>
                    <w:p w14:paraId="304326D9" w14:textId="0BC64A6C" w:rsidR="00D70063" w:rsidRDefault="00FA288C" w:rsidP="00D70063">
                      <w:r>
                        <w:t xml:space="preserve">A passionate fresher looking to use my knowledge </w:t>
                      </w:r>
                      <w:proofErr w:type="gramStart"/>
                      <w:r>
                        <w:t>And</w:t>
                      </w:r>
                      <w:proofErr w:type="gramEnd"/>
                      <w:r>
                        <w:t xml:space="preserve"> experience to contribute in every way that helps in Company’s Growth.</w:t>
                      </w:r>
                    </w:p>
                    <w:sdt>
                      <w:sdtPr>
                        <w:id w:val="1993831541"/>
                        <w:placeholder>
                          <w:docPart w:val="BBD22D2BE3404891AA9ACE738A585FA6"/>
                        </w:placeholder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150F24A6" w14:textId="700488E1" w:rsidR="000D150A" w:rsidRPr="0065016F" w:rsidRDefault="00D70063" w:rsidP="0065016F">
                          <w:pPr>
                            <w:pStyle w:val="Heading2"/>
                          </w:pPr>
                          <w:r>
                            <w:t>Skills &amp; Abilities</w:t>
                          </w:r>
                        </w:p>
                      </w:sdtContent>
                    </w:sdt>
                    <w:p w14:paraId="6DD6CDF1" w14:textId="16D00E5F" w:rsidR="000D150A" w:rsidRDefault="000D150A" w:rsidP="0070200C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D150A">
                        <w:t>K</w:t>
                      </w:r>
                      <w:r>
                        <w:t>nowledge on SQL statements.</w:t>
                      </w:r>
                    </w:p>
                    <w:p w14:paraId="02691BE6" w14:textId="0EC6167B" w:rsidR="0098383C" w:rsidRDefault="000D150A" w:rsidP="0070200C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Having good knowledge in      writing SQL queries.</w:t>
                      </w:r>
                    </w:p>
                    <w:p w14:paraId="5C5D72F0" w14:textId="77777777" w:rsidR="0098383C" w:rsidRDefault="0098383C" w:rsidP="00D70063">
                      <w:r w:rsidRPr="0098383C">
                        <w:rPr>
                          <w:b/>
                          <w:bCs/>
                        </w:rPr>
                        <w:t>JAVA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98383C">
                        <w:rPr>
                          <w:b/>
                          <w:bCs/>
                        </w:rPr>
                        <w:t>(pursuing</w:t>
                      </w:r>
                      <w:r>
                        <w:t>)</w:t>
                      </w:r>
                    </w:p>
                    <w:p w14:paraId="3E7105BC" w14:textId="77777777" w:rsidR="0098383C" w:rsidRDefault="0098383C" w:rsidP="0098383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Having knowledge in Architecture of </w:t>
                      </w:r>
                      <w:proofErr w:type="spellStart"/>
                      <w:proofErr w:type="gramStart"/>
                      <w:r>
                        <w:t>java,data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types,variables</w:t>
                      </w:r>
                      <w:proofErr w:type="spellEnd"/>
                      <w:r>
                        <w:t>.</w:t>
                      </w:r>
                    </w:p>
                    <w:p w14:paraId="14129CDB" w14:textId="49A80A81" w:rsidR="000D150A" w:rsidRPr="000D150A" w:rsidRDefault="0098383C" w:rsidP="0098383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Having good knowledge on conditional statements and looping statements.</w:t>
                      </w:r>
                      <w:r w:rsidR="000D150A">
                        <w:t xml:space="preserve"> </w:t>
                      </w:r>
                    </w:p>
                    <w:p w14:paraId="27D3E6A1" w14:textId="7A7AC855" w:rsidR="0098383C" w:rsidRPr="006D3373" w:rsidRDefault="0098383C" w:rsidP="0098383C">
                      <w:pPr>
                        <w:pStyle w:val="Heading2"/>
                      </w:pPr>
                      <w:r>
                        <w:t>PROJECTS</w:t>
                      </w:r>
                    </w:p>
                    <w:p w14:paraId="19778072" w14:textId="07503203" w:rsidR="00D70063" w:rsidRPr="0070200C" w:rsidRDefault="0070200C" w:rsidP="00D70063">
                      <w:pPr>
                        <w:pStyle w:val="ContactInfo"/>
                      </w:pPr>
                      <w:r w:rsidRPr="0070200C">
                        <w:rPr>
                          <w:b/>
                          <w:bCs/>
                        </w:rPr>
                        <w:t>TITAL: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70200C">
                        <w:t>MULTIFACTOR AUTHENTICATION KEY EXCHANGE SCHEMA ON MOBILE COMMUNICATION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6D3373">
        <w:t>personal details</w:t>
      </w:r>
    </w:p>
    <w:p w14:paraId="34FF8BA5" w14:textId="0C50AEB7" w:rsidR="00D70063" w:rsidRDefault="006D3373" w:rsidP="0070200C">
      <w:pPr>
        <w:pStyle w:val="ListParagraph"/>
        <w:numPr>
          <w:ilvl w:val="0"/>
          <w:numId w:val="5"/>
        </w:numPr>
      </w:pPr>
      <w:r>
        <w:t xml:space="preserve">Father name </w:t>
      </w:r>
      <w:proofErr w:type="gramStart"/>
      <w:r>
        <w:t xml:space="preserve">  :</w:t>
      </w:r>
      <w:proofErr w:type="gramEnd"/>
      <w:r>
        <w:t xml:space="preserve"> Suresh S R</w:t>
      </w:r>
    </w:p>
    <w:p w14:paraId="1A16AE3A" w14:textId="41DE9385" w:rsidR="006D3373" w:rsidRDefault="006D3373" w:rsidP="0070200C">
      <w:pPr>
        <w:pStyle w:val="ListParagraph"/>
        <w:numPr>
          <w:ilvl w:val="0"/>
          <w:numId w:val="5"/>
        </w:numPr>
      </w:pPr>
      <w:r>
        <w:t xml:space="preserve">Mother </w:t>
      </w:r>
      <w:proofErr w:type="gramStart"/>
      <w:r>
        <w:t>name  :</w:t>
      </w:r>
      <w:proofErr w:type="gramEnd"/>
      <w:r>
        <w:t xml:space="preserve"> Varalakshmi</w:t>
      </w:r>
    </w:p>
    <w:p w14:paraId="0A026E12" w14:textId="5C08A72C" w:rsidR="006D3373" w:rsidRDefault="006D3373" w:rsidP="0070200C">
      <w:pPr>
        <w:pStyle w:val="ListParagraph"/>
        <w:numPr>
          <w:ilvl w:val="0"/>
          <w:numId w:val="5"/>
        </w:numPr>
      </w:pPr>
      <w:r>
        <w:t xml:space="preserve">Date of </w:t>
      </w:r>
      <w:proofErr w:type="gramStart"/>
      <w:r>
        <w:t>birth  :</w:t>
      </w:r>
      <w:proofErr w:type="gramEnd"/>
      <w:r>
        <w:t xml:space="preserve"> 11-09-2002</w:t>
      </w:r>
    </w:p>
    <w:p w14:paraId="1377780F" w14:textId="190FF7E0" w:rsidR="006D3373" w:rsidRDefault="006D3373" w:rsidP="0070200C">
      <w:pPr>
        <w:pStyle w:val="ListParagraph"/>
        <w:numPr>
          <w:ilvl w:val="0"/>
          <w:numId w:val="5"/>
        </w:numPr>
      </w:pPr>
      <w:r>
        <w:t>Languages   : Kannada</w:t>
      </w:r>
      <w:r w:rsidR="00037716">
        <w:t>,</w:t>
      </w:r>
      <w:r>
        <w:t xml:space="preserve"> English</w:t>
      </w:r>
    </w:p>
    <w:p w14:paraId="49967B84" w14:textId="049BD58D" w:rsidR="006D3373" w:rsidRDefault="006D3373" w:rsidP="0070200C">
      <w:pPr>
        <w:pStyle w:val="ListParagraph"/>
        <w:numPr>
          <w:ilvl w:val="0"/>
          <w:numId w:val="5"/>
        </w:numPr>
      </w:pPr>
      <w:r>
        <w:t xml:space="preserve">Marital status </w:t>
      </w:r>
      <w:proofErr w:type="gramStart"/>
      <w:r>
        <w:t xml:space="preserve">  :Single</w:t>
      </w:r>
      <w:proofErr w:type="gramEnd"/>
    </w:p>
    <w:p w14:paraId="3FD67BC9" w14:textId="0647A99E" w:rsidR="0070200C" w:rsidRPr="0070200C" w:rsidRDefault="0070200C" w:rsidP="0070200C">
      <w:pPr>
        <w:pStyle w:val="Heading4"/>
      </w:pPr>
    </w:p>
    <w:p w14:paraId="04906F3B" w14:textId="5C92060D" w:rsidR="00D70063" w:rsidRDefault="00D70063" w:rsidP="00D70063">
      <w:pPr>
        <w:pStyle w:val="Heading4"/>
      </w:pPr>
    </w:p>
    <w:p w14:paraId="3407EAA6" w14:textId="4D2061C0" w:rsidR="00D70063" w:rsidRDefault="00D70063" w:rsidP="00D70063"/>
    <w:p w14:paraId="2EC1AF55" w14:textId="76991330" w:rsidR="00D70063" w:rsidRDefault="0070200C" w:rsidP="00D70063">
      <w:pPr>
        <w:pStyle w:val="Heading3"/>
      </w:pPr>
      <w:r>
        <w:t>EDUCATION</w:t>
      </w:r>
    </w:p>
    <w:p w14:paraId="57701F3A" w14:textId="4905B04D" w:rsidR="00D70063" w:rsidRDefault="0070200C" w:rsidP="00F92C64">
      <w:pPr>
        <w:pStyle w:val="ListParagraph"/>
        <w:numPr>
          <w:ilvl w:val="0"/>
          <w:numId w:val="6"/>
        </w:numPr>
      </w:pPr>
      <w:r>
        <w:t>SSLC</w:t>
      </w:r>
      <w:r w:rsidR="00F92C64">
        <w:t xml:space="preserve">    MDRS </w:t>
      </w:r>
      <w:proofErr w:type="gramStart"/>
      <w:r w:rsidR="00F92C64">
        <w:t>KOTEBETTA ,</w:t>
      </w:r>
      <w:proofErr w:type="gramEnd"/>
      <w:r w:rsidR="00F92C64">
        <w:t xml:space="preserve">   2017-2018,    63.04%</w:t>
      </w:r>
    </w:p>
    <w:p w14:paraId="6407922B" w14:textId="0EB1BA51" w:rsidR="00F92C64" w:rsidRDefault="00F92C64" w:rsidP="00F92C64">
      <w:pPr>
        <w:pStyle w:val="ListParagraph"/>
        <w:numPr>
          <w:ilvl w:val="0"/>
          <w:numId w:val="6"/>
        </w:numPr>
      </w:pPr>
      <w:r>
        <w:t xml:space="preserve">PUC     BGS PU COLLEGE </w:t>
      </w:r>
      <w:proofErr w:type="gramStart"/>
      <w:r>
        <w:t xml:space="preserve">PANDAVAPURA,   </w:t>
      </w:r>
      <w:proofErr w:type="gramEnd"/>
      <w:r>
        <w:t xml:space="preserve">  2019-2020,      67.66%</w:t>
      </w:r>
    </w:p>
    <w:p w14:paraId="406E3276" w14:textId="46E10EE1" w:rsidR="00F92C64" w:rsidRDefault="00F92C64" w:rsidP="00F92C64">
      <w:pPr>
        <w:pStyle w:val="ListParagraph"/>
        <w:numPr>
          <w:ilvl w:val="0"/>
          <w:numId w:val="6"/>
        </w:numPr>
      </w:pPr>
      <w:r>
        <w:t xml:space="preserve">BCA    BGS FRIST GRADE COLLEGE </w:t>
      </w:r>
      <w:proofErr w:type="gramStart"/>
      <w:r>
        <w:t>MYSORE ,</w:t>
      </w:r>
      <w:proofErr w:type="gramEnd"/>
      <w:r>
        <w:t xml:space="preserve">      2022-2023,     6.9</w:t>
      </w:r>
    </w:p>
    <w:p w14:paraId="2AEF993B" w14:textId="40F884EB" w:rsidR="0070200C" w:rsidRPr="0070200C" w:rsidRDefault="006D3373" w:rsidP="0070200C">
      <w:pPr>
        <w:pStyle w:val="Heading3"/>
      </w:pPr>
      <w:r>
        <w:t>H</w:t>
      </w:r>
      <w:r w:rsidR="00037716">
        <w:t>O</w:t>
      </w:r>
      <w:r>
        <w:t>bbies</w:t>
      </w:r>
    </w:p>
    <w:p w14:paraId="3CEE9FD5" w14:textId="77777777" w:rsidR="006D3373" w:rsidRDefault="006D3373" w:rsidP="0070200C">
      <w:pPr>
        <w:pStyle w:val="ListParagraph"/>
        <w:numPr>
          <w:ilvl w:val="0"/>
          <w:numId w:val="4"/>
        </w:numPr>
      </w:pPr>
      <w:r>
        <w:t>Watching web series</w:t>
      </w:r>
    </w:p>
    <w:p w14:paraId="394BC88E" w14:textId="77777777" w:rsidR="0070200C" w:rsidRDefault="006D3373" w:rsidP="0070200C">
      <w:pPr>
        <w:pStyle w:val="ListParagraph"/>
        <w:numPr>
          <w:ilvl w:val="0"/>
          <w:numId w:val="4"/>
        </w:numPr>
      </w:pPr>
      <w:r>
        <w:t xml:space="preserve">I meditate   </w:t>
      </w:r>
      <w:r w:rsidR="0070200C">
        <w:t>every morning</w:t>
      </w:r>
      <w:r>
        <w:t xml:space="preserve">  </w:t>
      </w:r>
    </w:p>
    <w:p w14:paraId="2108A939" w14:textId="7CA4005D" w:rsidR="006D3373" w:rsidRDefault="0070200C" w:rsidP="0070200C">
      <w:pPr>
        <w:pStyle w:val="ListParagraph"/>
        <w:numPr>
          <w:ilvl w:val="0"/>
          <w:numId w:val="4"/>
        </w:numPr>
      </w:pPr>
      <w:r>
        <w:t xml:space="preserve">Reading books and </w:t>
      </w:r>
      <w:proofErr w:type="spellStart"/>
      <w:r>
        <w:t>newspepar</w:t>
      </w:r>
      <w:proofErr w:type="spellEnd"/>
      <w:r w:rsidR="006D3373">
        <w:t xml:space="preserve">         </w:t>
      </w:r>
    </w:p>
    <w:p w14:paraId="06294163" w14:textId="77777777" w:rsidR="006D3373" w:rsidRDefault="006D3373" w:rsidP="006D3373"/>
    <w:p w14:paraId="56B99E42" w14:textId="7D3EA8B2" w:rsidR="00D70063" w:rsidRPr="00FA288C" w:rsidRDefault="00F92C64" w:rsidP="006D3373">
      <w:pPr>
        <w:rPr>
          <w:b/>
          <w:bCs/>
          <w:color w:val="C86E07" w:themeColor="accent1" w:themeShade="BF"/>
          <w:sz w:val="32"/>
          <w:szCs w:val="32"/>
        </w:rPr>
      </w:pPr>
      <w:r w:rsidRPr="00FA288C">
        <w:rPr>
          <w:b/>
          <w:bCs/>
          <w:color w:val="C86E07" w:themeColor="accent1" w:themeShade="BF"/>
          <w:sz w:val="32"/>
          <w:szCs w:val="32"/>
        </w:rPr>
        <w:t>DECLARATION</w:t>
      </w:r>
    </w:p>
    <w:p w14:paraId="7E072168" w14:textId="3AC50317" w:rsidR="00F92C64" w:rsidRPr="00F92C64" w:rsidRDefault="00F92C64" w:rsidP="006D3373">
      <w:r w:rsidRPr="00F92C64">
        <w:t>I hereby declare that all of the above information is true and to the best of my knowledge.</w:t>
      </w:r>
    </w:p>
    <w:p w14:paraId="29F91D73" w14:textId="09F650D1" w:rsidR="00581FC8" w:rsidRDefault="00581FC8" w:rsidP="006B6D95">
      <w:pPr>
        <w:pStyle w:val="Heading5"/>
      </w:pPr>
    </w:p>
    <w:p w14:paraId="1F45F189" w14:textId="77777777" w:rsidR="00F92C64" w:rsidRDefault="00F92C64" w:rsidP="00F92C64">
      <w:pPr>
        <w:rPr>
          <w:lang w:eastAsia="ja-JP"/>
        </w:rPr>
      </w:pPr>
    </w:p>
    <w:p w14:paraId="49B49A78" w14:textId="4AE33110" w:rsidR="00F92C64" w:rsidRPr="00FA288C" w:rsidRDefault="00F92C64" w:rsidP="00F92C64">
      <w:pPr>
        <w:rPr>
          <w:b/>
          <w:bCs/>
          <w:lang w:eastAsia="ja-JP"/>
        </w:rPr>
      </w:pPr>
      <w:r w:rsidRPr="00FA288C">
        <w:rPr>
          <w:b/>
          <w:bCs/>
          <w:lang w:eastAsia="ja-JP"/>
        </w:rPr>
        <w:t xml:space="preserve">                                                                                Yours faithfully,</w:t>
      </w:r>
    </w:p>
    <w:p w14:paraId="487021A9" w14:textId="49C6AB40" w:rsidR="00F92C64" w:rsidRPr="00FA288C" w:rsidRDefault="00F92C64" w:rsidP="00F92C64">
      <w:pPr>
        <w:rPr>
          <w:b/>
          <w:bCs/>
          <w:lang w:eastAsia="ja-JP"/>
        </w:rPr>
      </w:pPr>
      <w:r w:rsidRPr="00FA288C">
        <w:rPr>
          <w:b/>
          <w:bCs/>
          <w:lang w:eastAsia="ja-JP"/>
        </w:rPr>
        <w:t xml:space="preserve">                                                                                      Sagar S</w:t>
      </w:r>
    </w:p>
    <w:sectPr w:rsidR="00F92C64" w:rsidRPr="00FA288C" w:rsidSect="00FD7C04">
      <w:headerReference w:type="default" r:id="rId9"/>
      <w:pgSz w:w="12240" w:h="15840"/>
      <w:pgMar w:top="1080" w:right="1080" w:bottom="1080" w:left="4867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DEB1D" w14:textId="77777777" w:rsidR="00004004" w:rsidRDefault="00004004" w:rsidP="00187B92">
      <w:pPr>
        <w:spacing w:after="0" w:line="240" w:lineRule="auto"/>
      </w:pPr>
      <w:r>
        <w:separator/>
      </w:r>
    </w:p>
  </w:endnote>
  <w:endnote w:type="continuationSeparator" w:id="0">
    <w:p w14:paraId="02CA4C57" w14:textId="77777777" w:rsidR="00004004" w:rsidRDefault="00004004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33D22" w14:textId="77777777" w:rsidR="00004004" w:rsidRDefault="00004004" w:rsidP="00187B92">
      <w:pPr>
        <w:spacing w:after="0" w:line="240" w:lineRule="auto"/>
      </w:pPr>
      <w:r>
        <w:separator/>
      </w:r>
    </w:p>
  </w:footnote>
  <w:footnote w:type="continuationSeparator" w:id="0">
    <w:p w14:paraId="39FD0D2A" w14:textId="77777777" w:rsidR="00004004" w:rsidRDefault="00004004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F583CB" w14:textId="77777777" w:rsidR="00773E1F" w:rsidRDefault="00187B9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D95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353AF106" wp14:editId="313D326C">
                  <wp:simplePos x="0" y="0"/>
                  <mc:AlternateContent>
                    <mc:Choice Requires="wp14">
                      <wp:positionH relativeFrom="page">
                        <wp14:pctPosHOffset>8800</wp14:pctPosHOffset>
                      </wp:positionH>
                    </mc:Choice>
                    <mc:Fallback>
                      <wp:positionH relativeFrom="page">
                        <wp:posOffset>683895</wp:posOffset>
                      </wp:positionH>
                    </mc:Fallback>
                  </mc:AlternateContent>
                  <wp:positionV relativeFrom="margin">
                    <wp:posOffset>0</wp:posOffset>
                  </wp:positionV>
                  <wp:extent cx="2148840" cy="8458200"/>
                  <wp:effectExtent l="0" t="0" r="3810" b="0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48840" cy="84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385"/>
                              </w:tblGrid>
                              <w:tr w:rsidR="002C0739" w14:paraId="5F4D4807" w14:textId="77777777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1777370408"/>
                                      <w:placeholder>
                                        <w:docPart w:val="268455F8029349FCA82BFD33D617949A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14:paraId="21F11BEA" w14:textId="1DD1BAC7" w:rsidR="002C0739" w:rsidRPr="00187B92" w:rsidRDefault="000D150A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sagar s</w:t>
                                        </w:r>
                                      </w:p>
                                    </w:sdtContent>
                                  </w:sdt>
                                  <w:p w14:paraId="39C896C8" w14:textId="30394B56" w:rsidR="002C0739" w:rsidRPr="00970D57" w:rsidRDefault="00773E1F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839120990"/>
                                        <w:placeholder>
                                          <w:docPart w:val="CD037143245E422AADD73AFDBA2C1AD8"/>
                                        </w:placeholder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FA288C">
                                          <w:t>pandavapura, +mandya-571434</w:t>
                                        </w:r>
                                        <w:r w:rsidR="00FA288C">
                                          <w:br/>
                                          <w:t>phone: 9902846018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14:paraId="32D1186C" w14:textId="77777777" w:rsidR="00773E1F" w:rsidRDefault="00773E1F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353AF106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Sidebar text box" style="position:absolute;left:0;text-align:left;margin-left:0;margin-top:0;width:169.2pt;height:666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absolute;mso-position-vertical-relative:margin;mso-width-percent:0;mso-height-percent:0;mso-left-percent:88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385"/>
                        </w:tblGrid>
                        <w:tr w:rsidR="002C0739" w14:paraId="5F4D4807" w14:textId="77777777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1777370408"/>
                                <w:placeholder>
                                  <w:docPart w:val="268455F8029349FCA82BFD33D617949A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14:paraId="21F11BEA" w14:textId="1DD1BAC7" w:rsidR="002C0739" w:rsidRPr="00187B92" w:rsidRDefault="000D150A" w:rsidP="00187B92">
                                  <w:pPr>
                                    <w:pStyle w:val="Title"/>
                                  </w:pPr>
                                  <w:r>
                                    <w:t>sagar s</w:t>
                                  </w:r>
                                </w:p>
                              </w:sdtContent>
                            </w:sdt>
                            <w:p w14:paraId="39C896C8" w14:textId="30394B56" w:rsidR="002C0739" w:rsidRPr="00970D57" w:rsidRDefault="00773E1F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839120990"/>
                                  <w:placeholder>
                                    <w:docPart w:val="CD037143245E422AADD73AFDBA2C1AD8"/>
                                  </w:placeholder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FA288C">
                                    <w:t>pandavapura, +mandya-571434</w:t>
                                  </w:r>
                                  <w:r w:rsidR="00FA288C">
                                    <w:br/>
                                    <w:t>phone: 9902846018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14:paraId="32D1186C" w14:textId="77777777" w:rsidR="00773E1F" w:rsidRDefault="00773E1F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52A3"/>
    <w:multiLevelType w:val="hybridMultilevel"/>
    <w:tmpl w:val="05724F78"/>
    <w:lvl w:ilvl="0" w:tplc="90604E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C5496"/>
    <w:multiLevelType w:val="hybridMultilevel"/>
    <w:tmpl w:val="53B23960"/>
    <w:lvl w:ilvl="0" w:tplc="7618D2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F1E81"/>
    <w:multiLevelType w:val="hybridMultilevel"/>
    <w:tmpl w:val="4DFAC690"/>
    <w:lvl w:ilvl="0" w:tplc="673AA9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52F68"/>
    <w:multiLevelType w:val="hybridMultilevel"/>
    <w:tmpl w:val="BE88F7BC"/>
    <w:lvl w:ilvl="0" w:tplc="90604E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743D4"/>
    <w:multiLevelType w:val="hybridMultilevel"/>
    <w:tmpl w:val="BA5A9A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BE3574"/>
    <w:multiLevelType w:val="hybridMultilevel"/>
    <w:tmpl w:val="DBCCB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257944">
    <w:abstractNumId w:val="2"/>
  </w:num>
  <w:num w:numId="2" w16cid:durableId="1337147735">
    <w:abstractNumId w:val="5"/>
  </w:num>
  <w:num w:numId="3" w16cid:durableId="943920130">
    <w:abstractNumId w:val="0"/>
  </w:num>
  <w:num w:numId="4" w16cid:durableId="41296482">
    <w:abstractNumId w:val="3"/>
  </w:num>
  <w:num w:numId="5" w16cid:durableId="1442455212">
    <w:abstractNumId w:val="4"/>
  </w:num>
  <w:num w:numId="6" w16cid:durableId="1752508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0A"/>
    <w:rsid w:val="00004004"/>
    <w:rsid w:val="00037716"/>
    <w:rsid w:val="000D150A"/>
    <w:rsid w:val="00157B6F"/>
    <w:rsid w:val="00187B92"/>
    <w:rsid w:val="00293B83"/>
    <w:rsid w:val="002C0739"/>
    <w:rsid w:val="0039505A"/>
    <w:rsid w:val="00486E5D"/>
    <w:rsid w:val="004F483E"/>
    <w:rsid w:val="00581FC8"/>
    <w:rsid w:val="0065016F"/>
    <w:rsid w:val="006A3CE7"/>
    <w:rsid w:val="006B6D95"/>
    <w:rsid w:val="006D3373"/>
    <w:rsid w:val="0070200C"/>
    <w:rsid w:val="008C33FB"/>
    <w:rsid w:val="0098383C"/>
    <w:rsid w:val="00A054A9"/>
    <w:rsid w:val="00C13D93"/>
    <w:rsid w:val="00CA69CE"/>
    <w:rsid w:val="00D70063"/>
    <w:rsid w:val="00F92C64"/>
    <w:rsid w:val="00FA288C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B364D"/>
  <w15:chartTrackingRefBased/>
  <w15:docId w15:val="{6D4077B7-8F5E-43EA-A85D-9CD252B9A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983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nc\AppData\Roaming\Microsoft\Templates\Resume%20(Profes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DCD8AD516F4F338BB524CEE9626D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5A283-AC94-49F1-8CF3-A3360A4174D2}"/>
      </w:docPartPr>
      <w:docPartBody>
        <w:p w:rsidR="002C2C25" w:rsidRDefault="002C2C25">
          <w:pPr>
            <w:pStyle w:val="68DCD8AD516F4F338BB524CEE9626DA9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55BC4A65A4C34FA1BEFDB9D3CDD0F7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82DA2D-54C3-4C6C-A889-E3EA703B610F}"/>
      </w:docPartPr>
      <w:docPartBody>
        <w:p w:rsidR="002C2C25" w:rsidRDefault="002C2C25">
          <w:pPr>
            <w:pStyle w:val="55BC4A65A4C34FA1BEFDB9D3CDD0F7BA"/>
          </w:pPr>
          <w:r>
            <w:t>Position Title</w:t>
          </w:r>
        </w:p>
      </w:docPartBody>
    </w:docPart>
    <w:docPart>
      <w:docPartPr>
        <w:name w:val="B8041E0F83D1489CBF497D6E0C41E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70755C-03CF-41A3-A0B1-B3C367380317}"/>
      </w:docPartPr>
      <w:docPartBody>
        <w:p w:rsidR="002C2C25" w:rsidRDefault="002C2C25">
          <w:pPr>
            <w:pStyle w:val="B8041E0F83D1489CBF497D6E0C41E74C"/>
          </w:pPr>
          <w:r>
            <w:t>Objective</w:t>
          </w:r>
        </w:p>
      </w:docPartBody>
    </w:docPart>
    <w:docPart>
      <w:docPartPr>
        <w:name w:val="BBD22D2BE3404891AA9ACE738A585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F58C2-1B9D-4C66-8AF3-4342053F4F7F}"/>
      </w:docPartPr>
      <w:docPartBody>
        <w:p w:rsidR="002C2C25" w:rsidRDefault="002C2C25">
          <w:pPr>
            <w:pStyle w:val="BBD22D2BE3404891AA9ACE738A585FA6"/>
          </w:pPr>
          <w:r>
            <w:t>Skills &amp; Abilities</w:t>
          </w:r>
        </w:p>
      </w:docPartBody>
    </w:docPart>
    <w:docPart>
      <w:docPartPr>
        <w:name w:val="268455F8029349FCA82BFD33D6179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BC3E5-86C0-4489-AD42-7EBCCAD1D562}"/>
      </w:docPartPr>
      <w:docPartBody>
        <w:p w:rsidR="002C2C25" w:rsidRDefault="002C2C25">
          <w:pPr>
            <w:pStyle w:val="268455F8029349FCA82BFD33D617949A"/>
          </w:pPr>
          <w:r>
            <w:t>Your Name</w:t>
          </w:r>
        </w:p>
      </w:docPartBody>
    </w:docPart>
    <w:docPart>
      <w:docPartPr>
        <w:name w:val="CD037143245E422AADD73AFDBA2C1A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8F2098-1CE1-4F9C-8521-1E7857062F0E}"/>
      </w:docPartPr>
      <w:docPartBody>
        <w:p w:rsidR="002C2C25" w:rsidRDefault="002C2C25">
          <w:pPr>
            <w:pStyle w:val="CD037143245E422AADD73AFDBA2C1AD8"/>
          </w:pPr>
          <w:r>
            <w:t>Position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86"/>
    <w:rsid w:val="002C2C25"/>
    <w:rsid w:val="00E3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8DCD8AD516F4F338BB524CEE9626DA9">
    <w:name w:val="68DCD8AD516F4F338BB524CEE9626DA9"/>
  </w:style>
  <w:style w:type="paragraph" w:customStyle="1" w:styleId="55BC4A65A4C34FA1BEFDB9D3CDD0F7BA">
    <w:name w:val="55BC4A65A4C34FA1BEFDB9D3CDD0F7BA"/>
  </w:style>
  <w:style w:type="paragraph" w:customStyle="1" w:styleId="B8041E0F83D1489CBF497D6E0C41E74C">
    <w:name w:val="B8041E0F83D1489CBF497D6E0C41E74C"/>
  </w:style>
  <w:style w:type="paragraph" w:customStyle="1" w:styleId="BBD22D2BE3404891AA9ACE738A585FA6">
    <w:name w:val="BBD22D2BE3404891AA9ACE738A585FA6"/>
  </w:style>
  <w:style w:type="paragraph" w:customStyle="1" w:styleId="268455F8029349FCA82BFD33D617949A">
    <w:name w:val="268455F8029349FCA82BFD33D617949A"/>
  </w:style>
  <w:style w:type="paragraph" w:customStyle="1" w:styleId="CD037143245E422AADD73AFDBA2C1AD8">
    <w:name w:val="CD037143245E422AADD73AFDBA2C1A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pandavapura, +mandya-571434
phone: 9902846018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(Professional)</Template>
  <TotalTime>4</TotalTime>
  <Pages>1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</dc:creator>
  <cp:keywords/>
  <dc:description/>
  <cp:lastModifiedBy>Sandeep V</cp:lastModifiedBy>
  <cp:revision>2</cp:revision>
  <cp:lastPrinted>2023-09-07T15:43:00Z</cp:lastPrinted>
  <dcterms:created xsi:type="dcterms:W3CDTF">2023-09-07T15:46:00Z</dcterms:created>
  <dcterms:modified xsi:type="dcterms:W3CDTF">2023-09-07T15:46:00Z</dcterms:modified>
</cp:coreProperties>
</file>